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8A171" w14:textId="6BB7FB3C" w:rsidR="00985553" w:rsidRPr="00F73C5F" w:rsidRDefault="00985553" w:rsidP="00985553">
      <w:pPr>
        <w:jc w:val="center"/>
        <w:rPr>
          <w:b/>
          <w:bCs/>
          <w:color w:val="2E74B5" w:themeColor="accent5" w:themeShade="BF"/>
          <w:sz w:val="32"/>
          <w:szCs w:val="32"/>
        </w:rPr>
      </w:pPr>
      <w:r w:rsidRPr="00F73C5F">
        <w:rPr>
          <w:b/>
          <w:bCs/>
          <w:color w:val="2E74B5" w:themeColor="accent5" w:themeShade="BF"/>
          <w:sz w:val="32"/>
          <w:szCs w:val="32"/>
        </w:rPr>
        <w:t>Vocabulary for organic chemistry quizzes</w:t>
      </w:r>
    </w:p>
    <w:p w14:paraId="3F965985" w14:textId="77777777" w:rsidR="00985553" w:rsidRDefault="00985553"/>
    <w:p w14:paraId="182BBC9B" w14:textId="77777777" w:rsidR="001A7960" w:rsidRDefault="001A7960" w:rsidP="00985553">
      <w:r>
        <w:t xml:space="preserve"> </w:t>
      </w:r>
    </w:p>
    <w:p w14:paraId="34B2494E" w14:textId="77777777" w:rsidR="009C5C1B" w:rsidRDefault="009C5C1B" w:rsidP="00BF3D8B">
      <w:bookmarkStart w:id="0" w:name="_GoBack"/>
      <w:r>
        <w:t>(1E,3E)-1,2-dibromo-3-methyl-1-hexene</w:t>
      </w:r>
    </w:p>
    <w:p w14:paraId="36B3177E" w14:textId="77777777" w:rsidR="009C5C1B" w:rsidRDefault="009C5C1B" w:rsidP="00F73C5F">
      <w:r>
        <w:t>(1E,3R)-1,2-dibromo-3-methyl-1-hexene</w:t>
      </w:r>
    </w:p>
    <w:p w14:paraId="0F9914AB" w14:textId="77777777" w:rsidR="009C5C1B" w:rsidRDefault="009C5C1B" w:rsidP="00BF3D8B">
      <w:r>
        <w:t>(1R,3E)-1,2-dibromo-3-methyl-1-hexene</w:t>
      </w:r>
    </w:p>
    <w:p w14:paraId="7EBA9A11" w14:textId="77777777" w:rsidR="009C5C1B" w:rsidRDefault="009C5C1B" w:rsidP="00BF3D8B">
      <w:r>
        <w:t>(1R,3R)-1,2-dibromo-3-methyl-1-hexene</w:t>
      </w:r>
    </w:p>
    <w:p w14:paraId="57B575FC" w14:textId="77777777" w:rsidR="009C5C1B" w:rsidRDefault="009C5C1B" w:rsidP="00F73C5F">
      <w:r>
        <w:t>(2cis,4E)-4-ethyl-5-methyl-2,4-heptadiene</w:t>
      </w:r>
    </w:p>
    <w:p w14:paraId="677C2F78" w14:textId="77777777" w:rsidR="009C5C1B" w:rsidRDefault="009C5C1B" w:rsidP="0097503C">
      <w:r>
        <w:t>(2cis,4Z)-4-ethyl-5-methyl-2,4-heptadiene</w:t>
      </w:r>
    </w:p>
    <w:p w14:paraId="2235F027" w14:textId="77777777" w:rsidR="009C5C1B" w:rsidRDefault="009C5C1B" w:rsidP="00BF3D8B">
      <w:r>
        <w:t>(2E,8cis)-3-methyl-2,8-decadien -5-yne</w:t>
      </w:r>
    </w:p>
    <w:p w14:paraId="0A4ACEAE" w14:textId="77777777" w:rsidR="009C5C1B" w:rsidRDefault="009C5C1B" w:rsidP="00BF3D8B">
      <w:r>
        <w:t>(2E,8trans)-3-methyl-2,8-decadien -5-yne</w:t>
      </w:r>
    </w:p>
    <w:p w14:paraId="72E799C3" w14:textId="77777777" w:rsidR="009C5C1B" w:rsidRDefault="009C5C1B" w:rsidP="00F73C5F">
      <w:r>
        <w:t>(2R,8cis)-3-methyl-2,8-decadien -5-yne</w:t>
      </w:r>
    </w:p>
    <w:p w14:paraId="3A02C2A7" w14:textId="77777777" w:rsidR="009C5C1B" w:rsidRDefault="009C5C1B" w:rsidP="00BF3D8B">
      <w:r>
        <w:t>(2R,8trans)-3-methyl-2,8-decadien -5-yne</w:t>
      </w:r>
    </w:p>
    <w:p w14:paraId="16F26167" w14:textId="77777777" w:rsidR="009C5C1B" w:rsidRDefault="009C5C1B" w:rsidP="0097503C">
      <w:r>
        <w:t>(2trans,4E)-4-ethyl-5-methyl-2,4-heptadiene</w:t>
      </w:r>
    </w:p>
    <w:p w14:paraId="6B8F7300" w14:textId="77777777" w:rsidR="009C5C1B" w:rsidRDefault="009C5C1B" w:rsidP="0097503C">
      <w:r>
        <w:t>(2trans,4Z)-4-ethyl-5-methyl-2,4-heptadiene</w:t>
      </w:r>
    </w:p>
    <w:p w14:paraId="793BA4E2" w14:textId="77777777" w:rsidR="009C5C1B" w:rsidRDefault="009C5C1B" w:rsidP="00BF3D8B">
      <w:r>
        <w:t>(E)- 2,4-dimethyl-1-bromo-2-pentene</w:t>
      </w:r>
    </w:p>
    <w:p w14:paraId="003162DF" w14:textId="77777777" w:rsidR="009C5C1B" w:rsidRDefault="009C5C1B" w:rsidP="00F73C5F">
      <w:r>
        <w:t>(E)-1-bromo-2,4-dimethyl-2-pentene</w:t>
      </w:r>
    </w:p>
    <w:p w14:paraId="01AAC6BA" w14:textId="77777777" w:rsidR="009C5C1B" w:rsidRDefault="009C5C1B" w:rsidP="00F73C5F">
      <w:r>
        <w:t>(E)-2,4-dimethyl-3-hexene</w:t>
      </w:r>
    </w:p>
    <w:p w14:paraId="0F968C84" w14:textId="77777777" w:rsidR="009C5C1B" w:rsidRDefault="009C5C1B" w:rsidP="0097503C">
      <w:r>
        <w:t>(E)-3,5-dimethyl-2-hexene</w:t>
      </w:r>
    </w:p>
    <w:p w14:paraId="1D99559F" w14:textId="77777777" w:rsidR="009C5C1B" w:rsidRDefault="009C5C1B" w:rsidP="00F73C5F">
      <w:r>
        <w:t>(E)-3-isobutyl-3-penten -1-yne</w:t>
      </w:r>
    </w:p>
    <w:p w14:paraId="1E7678C3" w14:textId="77777777" w:rsidR="009C5C1B" w:rsidRDefault="009C5C1B" w:rsidP="00F73C5F">
      <w:r>
        <w:t>(E)-4-ethyl-4-hepten -2-yne</w:t>
      </w:r>
    </w:p>
    <w:p w14:paraId="42039151" w14:textId="77777777" w:rsidR="009C5C1B" w:rsidRDefault="009C5C1B" w:rsidP="00BF3D8B">
      <w:r>
        <w:t>(E)-6-methyl-5-octen -2-yne</w:t>
      </w:r>
    </w:p>
    <w:p w14:paraId="1DEAA2A9" w14:textId="77777777" w:rsidR="009C5C1B" w:rsidRDefault="009C5C1B" w:rsidP="00873F77">
      <w:r>
        <w:t>(E)--ro-1,4-heptadiene</w:t>
      </w:r>
    </w:p>
    <w:p w14:paraId="4D6F0177" w14:textId="77777777" w:rsidR="009C5C1B" w:rsidRDefault="009C5C1B" w:rsidP="0097503C">
      <w:r>
        <w:t>(R)-1,1-diisopropoxy-2-methylbutane</w:t>
      </w:r>
    </w:p>
    <w:p w14:paraId="3698046D" w14:textId="77777777" w:rsidR="009C5C1B" w:rsidRDefault="009C5C1B" w:rsidP="00F73C5F">
      <w:r>
        <w:t>(R)-3,7-dimethylocta-1,6-dien-3-ol</w:t>
      </w:r>
    </w:p>
    <w:p w14:paraId="00EEAD68" w14:textId="77777777" w:rsidR="009C5C1B" w:rsidRDefault="009C5C1B" w:rsidP="00F73C5F">
      <w:r>
        <w:t>(S)-1,1-diisopropoxy-2-methylbutane</w:t>
      </w:r>
    </w:p>
    <w:p w14:paraId="5F7F2028" w14:textId="77777777" w:rsidR="009C5C1B" w:rsidRDefault="009C5C1B" w:rsidP="0097503C">
      <w:r>
        <w:t>(S)-3,7-dimethylocta-1,6-dien-3-ol</w:t>
      </w:r>
    </w:p>
    <w:p w14:paraId="2B019346" w14:textId="77777777" w:rsidR="009C5C1B" w:rsidRDefault="009C5C1B" w:rsidP="00BF3D8B">
      <w:r>
        <w:t>(Z)-1-bromo-2,4-dimethyl-2-pentene</w:t>
      </w:r>
    </w:p>
    <w:p w14:paraId="767BA337" w14:textId="77777777" w:rsidR="009C5C1B" w:rsidRDefault="009C5C1B" w:rsidP="00BF3D8B">
      <w:r>
        <w:t>(Z)-2,4-dimethyl-3-hexene</w:t>
      </w:r>
    </w:p>
    <w:p w14:paraId="00317D6E" w14:textId="77777777" w:rsidR="009C5C1B" w:rsidRDefault="009C5C1B" w:rsidP="00985553">
      <w:r w:rsidRPr="00985553">
        <w:t>(z)-2-chloro-2-butene</w:t>
      </w:r>
    </w:p>
    <w:p w14:paraId="05A58F99" w14:textId="77777777" w:rsidR="009C5C1B" w:rsidRDefault="009C5C1B" w:rsidP="00985553">
      <w:r w:rsidRPr="00985553">
        <w:t>(z)-2-chlorobuta-2-ene</w:t>
      </w:r>
    </w:p>
    <w:p w14:paraId="3B82A19F" w14:textId="77777777" w:rsidR="009C5C1B" w:rsidRDefault="009C5C1B" w:rsidP="00F73C5F">
      <w:r>
        <w:t>(Z)-3,5-dimethyl-2-hexene</w:t>
      </w:r>
    </w:p>
    <w:p w14:paraId="1D7F2C16" w14:textId="77777777" w:rsidR="009C5C1B" w:rsidRDefault="009C5C1B" w:rsidP="0097503C">
      <w:r>
        <w:t>(Z)-3-isobutyl-3-penten -1-yne</w:t>
      </w:r>
    </w:p>
    <w:p w14:paraId="32CB1B17" w14:textId="77777777" w:rsidR="009C5C1B" w:rsidRDefault="009C5C1B" w:rsidP="00F73C5F">
      <w:r>
        <w:t xml:space="preserve"> (Z)-4-chloro-1,4-heptadiene</w:t>
      </w:r>
    </w:p>
    <w:p w14:paraId="34DB05B1" w14:textId="77777777" w:rsidR="009C5C1B" w:rsidRDefault="009C5C1B" w:rsidP="0097503C">
      <w:r>
        <w:t>(Z)-4-ethyl-4-hepten -2-yne</w:t>
      </w:r>
    </w:p>
    <w:p w14:paraId="517623F4" w14:textId="77777777" w:rsidR="009C5C1B" w:rsidRDefault="009C5C1B" w:rsidP="00F73C5F">
      <w:r>
        <w:t>(Z)-6-methyl-5-octen -2-yne</w:t>
      </w:r>
    </w:p>
    <w:p w14:paraId="3C4E1A83" w14:textId="77777777" w:rsidR="009C5C1B" w:rsidRDefault="009C5C1B" w:rsidP="00B35ED4">
      <w:r>
        <w:t>1,1-dibromo-3-ethylpentane</w:t>
      </w:r>
    </w:p>
    <w:p w14:paraId="1B5BE963" w14:textId="77777777" w:rsidR="009C5C1B" w:rsidRDefault="009C5C1B" w:rsidP="00F73C5F">
      <w:r>
        <w:t>1,1-dimethoxy-3-cyclobutyl-butane</w:t>
      </w:r>
    </w:p>
    <w:p w14:paraId="30152D9E" w14:textId="77777777" w:rsidR="009C5C1B" w:rsidRDefault="009C5C1B" w:rsidP="00F73C5F">
      <w:r>
        <w:t>1,2-dibromo-3-ethyl-4-methylpentane</w:t>
      </w:r>
    </w:p>
    <w:p w14:paraId="3783D825" w14:textId="77777777" w:rsidR="009C5C1B" w:rsidRDefault="009C5C1B" w:rsidP="00F73C5F">
      <w:r>
        <w:t>1,2-dichloropentane</w:t>
      </w:r>
    </w:p>
    <w:p w14:paraId="5807E3CC" w14:textId="77777777" w:rsidR="009C5C1B" w:rsidRDefault="009C5C1B" w:rsidP="00B35ED4">
      <w:r>
        <w:t>1,2-dichloropropane</w:t>
      </w:r>
    </w:p>
    <w:p w14:paraId="41BAF994" w14:textId="77777777" w:rsidR="009C5C1B" w:rsidRDefault="009C5C1B" w:rsidP="00301FFF">
      <w:r>
        <w:t>1-chloro-1-methylbutane</w:t>
      </w:r>
    </w:p>
    <w:p w14:paraId="3D056EE5" w14:textId="77777777" w:rsidR="009C5C1B" w:rsidRDefault="009C5C1B" w:rsidP="0065140B">
      <w:r>
        <w:t>1-chloro-2-ethyl-2-cyclohexen-3-ol</w:t>
      </w:r>
    </w:p>
    <w:p w14:paraId="147C0FA6" w14:textId="77777777" w:rsidR="009C5C1B" w:rsidRDefault="009C5C1B" w:rsidP="00E44629">
      <w:r>
        <w:t>1-chloro-4-propylcyclohexane</w:t>
      </w:r>
    </w:p>
    <w:p w14:paraId="76711F94" w14:textId="77777777" w:rsidR="009C5C1B" w:rsidRDefault="009C5C1B" w:rsidP="00F73C5F">
      <w:r>
        <w:t>1-chloro-5,5-dimethylhexane</w:t>
      </w:r>
    </w:p>
    <w:p w14:paraId="6CD56D85" w14:textId="77777777" w:rsidR="009C5C1B" w:rsidRDefault="009C5C1B" w:rsidP="00F73C5F">
      <w:r>
        <w:t>1-cyclopentyl-4-methylhexane</w:t>
      </w:r>
    </w:p>
    <w:p w14:paraId="52D771CA" w14:textId="77777777" w:rsidR="009C5C1B" w:rsidRDefault="009C5C1B" w:rsidP="00F73C5F">
      <w:r>
        <w:t>1-cyclopropyl-2-methylcyclobutane</w:t>
      </w:r>
    </w:p>
    <w:p w14:paraId="2E353092" w14:textId="77777777" w:rsidR="009C5C1B" w:rsidRDefault="009C5C1B" w:rsidP="00E82BFB">
      <w:r>
        <w:lastRenderedPageBreak/>
        <w:t>1-ethyl-2,4-diiodo-3-chlorocyclohexane</w:t>
      </w:r>
    </w:p>
    <w:p w14:paraId="499510E1" w14:textId="77777777" w:rsidR="009C5C1B" w:rsidRDefault="009C5C1B" w:rsidP="00E82BFB">
      <w:r>
        <w:t>1-ethyl-3-chloro-2,4-diiodocyclohexane</w:t>
      </w:r>
    </w:p>
    <w:p w14:paraId="76B55848" w14:textId="77777777" w:rsidR="009C5C1B" w:rsidRDefault="009C5C1B" w:rsidP="007A2232">
      <w:r>
        <w:t>1-methoxy-1-methylcyclobutane</w:t>
      </w:r>
    </w:p>
    <w:p w14:paraId="2608CC7A" w14:textId="77777777" w:rsidR="009C5C1B" w:rsidRDefault="009C5C1B" w:rsidP="00F73C5F">
      <w:r>
        <w:t>1-methoxy-2,3-dimethylpentane</w:t>
      </w:r>
    </w:p>
    <w:p w14:paraId="3A9923C9" w14:textId="77777777" w:rsidR="009C5C1B" w:rsidRDefault="009C5C1B" w:rsidP="00301FFF">
      <w:r>
        <w:t>1-methyl-2-cyclopropylcyclobutane</w:t>
      </w:r>
    </w:p>
    <w:p w14:paraId="1FFEAA17" w14:textId="77777777" w:rsidR="009C5C1B" w:rsidRDefault="009C5C1B" w:rsidP="00301FFF">
      <w:r>
        <w:t>1-methyl-4-cyclopentylhexane</w:t>
      </w:r>
    </w:p>
    <w:p w14:paraId="07D0068E" w14:textId="77777777" w:rsidR="009C5C1B" w:rsidRDefault="009C5C1B" w:rsidP="001A3269">
      <w:r w:rsidRPr="00484612">
        <w:t>1-methylpropylbenzene</w:t>
      </w:r>
    </w:p>
    <w:p w14:paraId="52983307" w14:textId="77777777" w:rsidR="009C5C1B" w:rsidRDefault="009C5C1B" w:rsidP="00B35ED4">
      <w:r>
        <w:t>2,2-dibromo-4-ethylpentane</w:t>
      </w:r>
    </w:p>
    <w:p w14:paraId="33EA6B49" w14:textId="77777777" w:rsidR="009C5C1B" w:rsidRDefault="009C5C1B" w:rsidP="00D623AB">
      <w:r>
        <w:t>2,2-dimethyl-6-chloroheptane</w:t>
      </w:r>
    </w:p>
    <w:p w14:paraId="43229DE5" w14:textId="77777777" w:rsidR="009C5C1B" w:rsidRDefault="009C5C1B" w:rsidP="00301FFF">
      <w:r>
        <w:t>2,2-dimethyl-6-chlorohexane</w:t>
      </w:r>
    </w:p>
    <w:p w14:paraId="221033E2" w14:textId="77777777" w:rsidR="009C5C1B" w:rsidRDefault="009C5C1B" w:rsidP="00F73C5F">
      <w:r>
        <w:t>2,2-pentan-3,4-dimethyl-4-diol</w:t>
      </w:r>
    </w:p>
    <w:p w14:paraId="62A328D6" w14:textId="77777777" w:rsidR="009C5C1B" w:rsidRDefault="009C5C1B" w:rsidP="00F73C5F">
      <w:r>
        <w:t>2,3-dibromo-3-ethylpentane</w:t>
      </w:r>
    </w:p>
    <w:p w14:paraId="28627B60" w14:textId="77777777" w:rsidR="009C5C1B" w:rsidRDefault="009C5C1B" w:rsidP="00E574B9">
      <w:r>
        <w:t>2,3-dichloro-2,4,4-trimethylhexane</w:t>
      </w:r>
    </w:p>
    <w:p w14:paraId="6523DF59" w14:textId="77777777" w:rsidR="009C5C1B" w:rsidRDefault="009C5C1B" w:rsidP="00A82787">
      <w:r>
        <w:t>2,3-dimethyl-3-chloropentane</w:t>
      </w:r>
    </w:p>
    <w:p w14:paraId="2C3C527E" w14:textId="77777777" w:rsidR="009C5C1B" w:rsidRDefault="009C5C1B" w:rsidP="00E574B9">
      <w:r>
        <w:t>2,4,4-trimethyl-2,3-dichlorohexane</w:t>
      </w:r>
    </w:p>
    <w:p w14:paraId="21357A9A" w14:textId="77777777" w:rsidR="009C5C1B" w:rsidRDefault="009C5C1B" w:rsidP="00F73C5F">
      <w:r>
        <w:t>2-bromo-2-methylbutane</w:t>
      </w:r>
    </w:p>
    <w:p w14:paraId="1BAD1CB8" w14:textId="77777777" w:rsidR="009C5C1B" w:rsidRDefault="009C5C1B" w:rsidP="00CE2C62">
      <w:r>
        <w:t>2-bromo-3,4-dichloropentane</w:t>
      </w:r>
    </w:p>
    <w:p w14:paraId="5B339037" w14:textId="77777777" w:rsidR="009C5C1B" w:rsidRDefault="009C5C1B" w:rsidP="00F73C5F">
      <w:r>
        <w:t>2-bromo-6,6-dimethyloctane</w:t>
      </w:r>
    </w:p>
    <w:p w14:paraId="643071DC" w14:textId="77777777" w:rsidR="009C5C1B" w:rsidRDefault="009C5C1B" w:rsidP="00F73C5F">
      <w:r>
        <w:t>2-chloro-2-methylbutane</w:t>
      </w:r>
    </w:p>
    <w:p w14:paraId="318CE3A2" w14:textId="77777777" w:rsidR="009C5C1B" w:rsidRDefault="009C5C1B" w:rsidP="00541C61">
      <w:r>
        <w:t>2-cyclopropyl-1-methylcyclobutane</w:t>
      </w:r>
    </w:p>
    <w:p w14:paraId="0505881C" w14:textId="77777777" w:rsidR="009C5C1B" w:rsidRDefault="009C5C1B" w:rsidP="007A2232">
      <w:r>
        <w:t>2-ethyl-2-propanol</w:t>
      </w:r>
    </w:p>
    <w:p w14:paraId="40434DDF" w14:textId="77777777" w:rsidR="009C5C1B" w:rsidRDefault="009C5C1B" w:rsidP="002E2E5D">
      <w:r>
        <w:t>2-iodobutane ethanol</w:t>
      </w:r>
    </w:p>
    <w:p w14:paraId="710F4A96" w14:textId="77777777" w:rsidR="009C5C1B" w:rsidRDefault="009C5C1B" w:rsidP="00EB7B59">
      <w:r>
        <w:t>2-iodobutane methanol</w:t>
      </w:r>
    </w:p>
    <w:p w14:paraId="72AD4FE1" w14:textId="77777777" w:rsidR="009C5C1B" w:rsidRDefault="009C5C1B" w:rsidP="00985553">
      <w:r>
        <w:t>2-iodopropane</w:t>
      </w:r>
    </w:p>
    <w:p w14:paraId="7DDE6072" w14:textId="77777777" w:rsidR="009C5C1B" w:rsidRDefault="009C5C1B" w:rsidP="00F73C5F">
      <w:r>
        <w:t>2-iodopropane ethanol</w:t>
      </w:r>
    </w:p>
    <w:p w14:paraId="57270367" w14:textId="77777777" w:rsidR="009C5C1B" w:rsidRDefault="009C5C1B" w:rsidP="00EB7B59">
      <w:r>
        <w:t>2-iodopropane methanol</w:t>
      </w:r>
    </w:p>
    <w:p w14:paraId="0EBA685A" w14:textId="77777777" w:rsidR="009C5C1B" w:rsidRDefault="009C5C1B" w:rsidP="00985553">
      <w:r>
        <w:t>2-iodopropanol</w:t>
      </w:r>
    </w:p>
    <w:p w14:paraId="204207AF" w14:textId="77777777" w:rsidR="009C5C1B" w:rsidRDefault="009C5C1B" w:rsidP="00985553">
      <w:r>
        <w:t>2-iodopropene</w:t>
      </w:r>
    </w:p>
    <w:p w14:paraId="202D86E3" w14:textId="77777777" w:rsidR="009C5C1B" w:rsidRDefault="009C5C1B" w:rsidP="00F73C5F">
      <w:r>
        <w:t>2-isopropyl-6-methylcyclohexanol</w:t>
      </w:r>
    </w:p>
    <w:p w14:paraId="0D9C82CB" w14:textId="77777777" w:rsidR="009C5C1B" w:rsidRDefault="009C5C1B" w:rsidP="00F73C5F">
      <w:r>
        <w:t>2-methoxy-1-methylcyclobutane</w:t>
      </w:r>
    </w:p>
    <w:p w14:paraId="48524E6F" w14:textId="77777777" w:rsidR="009C5C1B" w:rsidRDefault="009C5C1B" w:rsidP="007A2232">
      <w:r>
        <w:t>2-methoxy-2,3-dimethylpentane</w:t>
      </w:r>
    </w:p>
    <w:p w14:paraId="1897C401" w14:textId="77777777" w:rsidR="009C5C1B" w:rsidRDefault="009C5C1B" w:rsidP="00985553">
      <w:r w:rsidRPr="00EA3DB7">
        <w:t>2-methyl-1-propoxypropane</w:t>
      </w:r>
    </w:p>
    <w:p w14:paraId="11471F60" w14:textId="77777777" w:rsidR="009C5C1B" w:rsidRDefault="009C5C1B" w:rsidP="00CE2C62">
      <w:r>
        <w:t>2-methyl-2-bromobutane</w:t>
      </w:r>
    </w:p>
    <w:p w14:paraId="708B6483" w14:textId="77777777" w:rsidR="009C5C1B" w:rsidRDefault="009C5C1B" w:rsidP="00F73C5F">
      <w:r>
        <w:t>2-methyl-2-butanol</w:t>
      </w:r>
    </w:p>
    <w:p w14:paraId="2E9BF019" w14:textId="77777777" w:rsidR="009C5C1B" w:rsidRDefault="009C5C1B" w:rsidP="00301FFF">
      <w:r>
        <w:t>2-methyl-2-chlorobutane</w:t>
      </w:r>
    </w:p>
    <w:p w14:paraId="2F56C853" w14:textId="77777777" w:rsidR="009C5C1B" w:rsidRDefault="009C5C1B" w:rsidP="005D023E">
      <w:r>
        <w:t>2-methyl-3-bromo-3-ethylhexane</w:t>
      </w:r>
    </w:p>
    <w:p w14:paraId="2F4FD871" w14:textId="77777777" w:rsidR="009C5C1B" w:rsidRDefault="009C5C1B" w:rsidP="00CE2C62">
      <w:r>
        <w:t>2-methyl-3-bromo-3-ethylpentane</w:t>
      </w:r>
    </w:p>
    <w:p w14:paraId="252F3B0C" w14:textId="77777777" w:rsidR="009C5C1B" w:rsidRDefault="009C5C1B" w:rsidP="007A2232">
      <w:r>
        <w:t>2-methylbutanoic acid</w:t>
      </w:r>
    </w:p>
    <w:p w14:paraId="1FF90697" w14:textId="77777777" w:rsidR="009C5C1B" w:rsidRDefault="009C5C1B" w:rsidP="00985553">
      <w:r w:rsidRPr="00884767">
        <w:t>2-methylpropanamide</w:t>
      </w:r>
    </w:p>
    <w:p w14:paraId="2F7E906B" w14:textId="77777777" w:rsidR="009C5C1B" w:rsidRPr="00D33160" w:rsidRDefault="009C5C1B" w:rsidP="00D33160">
      <w:pPr>
        <w:tabs>
          <w:tab w:val="left" w:pos="1905"/>
        </w:tabs>
      </w:pPr>
      <w:r w:rsidRPr="00573BB3">
        <w:t>2-methylpropanoic anhydride</w:t>
      </w:r>
      <w:r>
        <w:tab/>
      </w:r>
    </w:p>
    <w:p w14:paraId="2577303D" w14:textId="77777777" w:rsidR="009C5C1B" w:rsidRDefault="009C5C1B" w:rsidP="00985553">
      <w:r>
        <w:t xml:space="preserve">2-methylpropyl propyl ether </w:t>
      </w:r>
    </w:p>
    <w:p w14:paraId="6882660E" w14:textId="77777777" w:rsidR="009C5C1B" w:rsidRDefault="009C5C1B" w:rsidP="00F73C5F">
      <w:r>
        <w:t>2-propanol</w:t>
      </w:r>
    </w:p>
    <w:p w14:paraId="6D921561" w14:textId="77777777" w:rsidR="009C5C1B" w:rsidRDefault="009C5C1B" w:rsidP="00F73C5F">
      <w:r>
        <w:t>2R,3R-3-bromo-1-chloro-2-methylhexane</w:t>
      </w:r>
    </w:p>
    <w:p w14:paraId="184B1277" w14:textId="77777777" w:rsidR="009C5C1B" w:rsidRDefault="009C5C1B" w:rsidP="0097503C">
      <w:r>
        <w:t>2R,3S-3-bromo-1-chloro-2-methylhexane</w:t>
      </w:r>
    </w:p>
    <w:p w14:paraId="13102C2F" w14:textId="77777777" w:rsidR="009C5C1B" w:rsidRDefault="009C5C1B" w:rsidP="0097503C">
      <w:r>
        <w:t>2S,3R-3-bromo-1-chloro-2-methylhexane</w:t>
      </w:r>
    </w:p>
    <w:p w14:paraId="6E7BCF74" w14:textId="77777777" w:rsidR="009C5C1B" w:rsidRDefault="009C5C1B" w:rsidP="0097503C">
      <w:r>
        <w:t>2S,3S-3-bromo-1-chloro-2-methylhexane</w:t>
      </w:r>
    </w:p>
    <w:p w14:paraId="1ED280D1" w14:textId="77777777" w:rsidR="009C5C1B" w:rsidRDefault="009C5C1B" w:rsidP="00F73C5F">
      <w:r>
        <w:t>2-sec-butoxy-2,3-dimethylpentane</w:t>
      </w:r>
    </w:p>
    <w:p w14:paraId="0CA48627" w14:textId="77777777" w:rsidR="009C5C1B" w:rsidRDefault="009C5C1B" w:rsidP="00985553">
      <w:r>
        <w:lastRenderedPageBreak/>
        <w:t>3,3,4-trimethylhexyne</w:t>
      </w:r>
    </w:p>
    <w:p w14:paraId="1EBB50CD" w14:textId="77777777" w:rsidR="009C5C1B" w:rsidRDefault="009C5C1B" w:rsidP="005D023E">
      <w:r>
        <w:t>3,4-dichloro-2-bromo-pentane</w:t>
      </w:r>
    </w:p>
    <w:p w14:paraId="131778A8" w14:textId="77777777" w:rsidR="009C5C1B" w:rsidRDefault="009C5C1B" w:rsidP="00E574B9">
      <w:r>
        <w:t>3,4-dimethyl-2,2-pentandiol</w:t>
      </w:r>
    </w:p>
    <w:p w14:paraId="067C70A5" w14:textId="77777777" w:rsidR="009C5C1B" w:rsidRDefault="009C5C1B" w:rsidP="00F73C5F">
      <w:r>
        <w:t>3-bromo-3-ethyl-2-methylhexane</w:t>
      </w:r>
    </w:p>
    <w:p w14:paraId="6EFA127A" w14:textId="77777777" w:rsidR="009C5C1B" w:rsidRDefault="009C5C1B" w:rsidP="00CE2C62">
      <w:r>
        <w:t>3-bromo-3-ethyl-2-methylpentane</w:t>
      </w:r>
    </w:p>
    <w:p w14:paraId="0AA3B66E" w14:textId="77777777" w:rsidR="009C5C1B" w:rsidRDefault="009C5C1B" w:rsidP="00F73C5F">
      <w:r>
        <w:t>3-bromo-3-methylpentane</w:t>
      </w:r>
    </w:p>
    <w:p w14:paraId="459A40D9" w14:textId="77777777" w:rsidR="009C5C1B" w:rsidRDefault="009C5C1B" w:rsidP="00A82787">
      <w:r>
        <w:t>3-chloro-1-ethyl-2,4-diiodocyclohexane</w:t>
      </w:r>
    </w:p>
    <w:p w14:paraId="49B6A916" w14:textId="77777777" w:rsidR="009C5C1B" w:rsidRDefault="009C5C1B" w:rsidP="00F73C5F">
      <w:r>
        <w:t>3-chloro-2,3-dimethylpentane</w:t>
      </w:r>
    </w:p>
    <w:p w14:paraId="7F818C2D" w14:textId="77777777" w:rsidR="009C5C1B" w:rsidRDefault="009C5C1B" w:rsidP="00A82787">
      <w:r>
        <w:t>3-cyclobutyl-1,1-dimethoxybutane</w:t>
      </w:r>
    </w:p>
    <w:p w14:paraId="27EB9CBA" w14:textId="77777777" w:rsidR="009C5C1B" w:rsidRDefault="009C5C1B" w:rsidP="00BF3D8B">
      <w:r>
        <w:t>3-ethyl-1,2,4-trimethylpentane</w:t>
      </w:r>
    </w:p>
    <w:p w14:paraId="14E84126" w14:textId="77777777" w:rsidR="009C5C1B" w:rsidRDefault="009C5C1B" w:rsidP="00E574B9">
      <w:r>
        <w:t>3-ethyl-1,2-dibromo-4-methylpentane</w:t>
      </w:r>
    </w:p>
    <w:p w14:paraId="2D17FD69" w14:textId="77777777" w:rsidR="009C5C1B" w:rsidRDefault="009C5C1B" w:rsidP="00F73C5F">
      <w:r>
        <w:t>3-ethyl-2,3,4-trimethylpentane</w:t>
      </w:r>
    </w:p>
    <w:p w14:paraId="0C617E3D" w14:textId="77777777" w:rsidR="009C5C1B" w:rsidRDefault="009C5C1B" w:rsidP="00F73C5F">
      <w:r>
        <w:t>3-ethyl-2,4,6,7-tetramethylnonane</w:t>
      </w:r>
    </w:p>
    <w:p w14:paraId="13349C84" w14:textId="77777777" w:rsidR="009C5C1B" w:rsidRDefault="009C5C1B" w:rsidP="005D023E">
      <w:r>
        <w:t>3-ethyl-2-methyl-3-bromohexane</w:t>
      </w:r>
    </w:p>
    <w:p w14:paraId="646529D3" w14:textId="77777777" w:rsidR="009C5C1B" w:rsidRDefault="009C5C1B" w:rsidP="0065140B">
      <w:r>
        <w:t>3-ethyl-4-chloro-3-cyclohexen-1-ol</w:t>
      </w:r>
    </w:p>
    <w:p w14:paraId="1802747F" w14:textId="77777777" w:rsidR="009C5C1B" w:rsidRDefault="009C5C1B" w:rsidP="007A2232">
      <w:r>
        <w:t>3-ethylbutanoic acid</w:t>
      </w:r>
    </w:p>
    <w:p w14:paraId="313BF4BE" w14:textId="77777777" w:rsidR="009C5C1B" w:rsidRDefault="009C5C1B" w:rsidP="007A2232">
      <w:r>
        <w:t>3-ethylheptane</w:t>
      </w:r>
    </w:p>
    <w:p w14:paraId="6428F73C" w14:textId="77777777" w:rsidR="009C5C1B" w:rsidRDefault="009C5C1B" w:rsidP="00CE2C62">
      <w:r>
        <w:t>3-methyl-3-bromopentane</w:t>
      </w:r>
    </w:p>
    <w:p w14:paraId="12A1AD50" w14:textId="77777777" w:rsidR="009C5C1B" w:rsidRDefault="009C5C1B" w:rsidP="00055740">
      <w:r>
        <w:t>3-methylbutanoic acid</w:t>
      </w:r>
    </w:p>
    <w:p w14:paraId="5F829AD8" w14:textId="77777777" w:rsidR="009C5C1B" w:rsidRDefault="009C5C1B" w:rsidP="007A2232">
      <w:r>
        <w:t>3-propanol</w:t>
      </w:r>
    </w:p>
    <w:p w14:paraId="307B46EF" w14:textId="77777777" w:rsidR="009C5C1B" w:rsidRDefault="009C5C1B" w:rsidP="0097503C">
      <w:r>
        <w:t>3R,4R -3-ethyl-4-isopropyl-1,5-hexadiyne</w:t>
      </w:r>
    </w:p>
    <w:p w14:paraId="045CF8F9" w14:textId="77777777" w:rsidR="009C5C1B" w:rsidRDefault="009C5C1B" w:rsidP="0097503C">
      <w:r>
        <w:t>3R,4S -3-ethyl-4-isopropyl-1,5-hexadiyne</w:t>
      </w:r>
    </w:p>
    <w:p w14:paraId="7DC81A22" w14:textId="77777777" w:rsidR="009C5C1B" w:rsidRDefault="009C5C1B" w:rsidP="0097503C">
      <w:r>
        <w:t>3S,4R -3-ethyl-4-isopropyl-1,5-hexadiyne</w:t>
      </w:r>
    </w:p>
    <w:p w14:paraId="009F749B" w14:textId="77777777" w:rsidR="009C5C1B" w:rsidRDefault="009C5C1B" w:rsidP="00F73C5F">
      <w:bookmarkStart w:id="1" w:name="_Hlk508302249"/>
      <w:r>
        <w:t>3S,4S -3-ethyl-4-isopropyl-1,5-hexadiyne</w:t>
      </w:r>
    </w:p>
    <w:bookmarkEnd w:id="1"/>
    <w:p w14:paraId="0049014E" w14:textId="77777777" w:rsidR="009C5C1B" w:rsidRDefault="009C5C1B" w:rsidP="001260C6">
      <w:r>
        <w:t>4,5-dichloropentane</w:t>
      </w:r>
    </w:p>
    <w:p w14:paraId="0BC3BA26" w14:textId="77777777" w:rsidR="009C5C1B" w:rsidRDefault="009C5C1B" w:rsidP="005D023E">
      <w:r>
        <w:t>4-bromo-2,3-dichloropentane</w:t>
      </w:r>
    </w:p>
    <w:p w14:paraId="6EC8F43E" w14:textId="77777777" w:rsidR="009C5C1B" w:rsidRDefault="009C5C1B" w:rsidP="00E44629">
      <w:r>
        <w:t>4-chloro-1-propylcyclohexane</w:t>
      </w:r>
    </w:p>
    <w:p w14:paraId="2E4ED7F3" w14:textId="77777777" w:rsidR="009C5C1B" w:rsidRDefault="009C5C1B" w:rsidP="0065140B">
      <w:r>
        <w:t>4-chloro-3-ethyl-3-cyclohexen-1-ol</w:t>
      </w:r>
    </w:p>
    <w:p w14:paraId="21BF4EA2" w14:textId="77777777" w:rsidR="009C5C1B" w:rsidRDefault="009C5C1B" w:rsidP="00301FFF">
      <w:r>
        <w:t>4-cyclopentyl-1-methylhexane</w:t>
      </w:r>
    </w:p>
    <w:p w14:paraId="43387006" w14:textId="77777777" w:rsidR="009C5C1B" w:rsidRDefault="009C5C1B" w:rsidP="00F73C5F">
      <w:r>
        <w:t>4-methylheptane</w:t>
      </w:r>
    </w:p>
    <w:p w14:paraId="672E617B" w14:textId="77777777" w:rsidR="009C5C1B" w:rsidRDefault="009C5C1B" w:rsidP="00985553">
      <w:r>
        <w:t>4-methylhexyne</w:t>
      </w:r>
    </w:p>
    <w:p w14:paraId="795E9A93" w14:textId="77777777" w:rsidR="009C5C1B" w:rsidRDefault="009C5C1B" w:rsidP="00CE2C62">
      <w:r>
        <w:t>6,6-dimethyl-2-bromo-octane</w:t>
      </w:r>
    </w:p>
    <w:p w14:paraId="3D5CF303" w14:textId="77777777" w:rsidR="009C5C1B" w:rsidRDefault="009C5C1B" w:rsidP="00A82787">
      <w:r>
        <w:t>6-chloro-2,2-dimethylheptane</w:t>
      </w:r>
    </w:p>
    <w:p w14:paraId="31E38C70" w14:textId="77777777" w:rsidR="009C5C1B" w:rsidRDefault="009C5C1B" w:rsidP="00301FFF">
      <w:r>
        <w:t>6-chloro-2,2-dimethylhexane</w:t>
      </w:r>
    </w:p>
    <w:p w14:paraId="018F7012" w14:textId="77777777" w:rsidR="009C5C1B" w:rsidRDefault="009C5C1B" w:rsidP="00CE2C62">
      <w:r>
        <w:t>7-bromo-3,3-dimethyloctane</w:t>
      </w:r>
    </w:p>
    <w:p w14:paraId="76CB0BAC" w14:textId="77777777" w:rsidR="009C5C1B" w:rsidRDefault="009C5C1B" w:rsidP="00F73C5F">
      <w:r>
        <w:t>8-methoxy-4,8-dimethyl-4-nonanol</w:t>
      </w:r>
    </w:p>
    <w:p w14:paraId="668BBAF9" w14:textId="77777777" w:rsidR="009C5C1B" w:rsidRDefault="009C5C1B" w:rsidP="00F74DB8">
      <w:r>
        <w:t>cis-1-pentene</w:t>
      </w:r>
    </w:p>
    <w:p w14:paraId="1990C0A5" w14:textId="77777777" w:rsidR="009C5C1B" w:rsidRDefault="009C5C1B" w:rsidP="00F73C5F">
      <w:r>
        <w:t>cis-2-pentene</w:t>
      </w:r>
    </w:p>
    <w:p w14:paraId="613B39C7" w14:textId="77777777" w:rsidR="009C5C1B" w:rsidRDefault="009C5C1B" w:rsidP="00F73C5F">
      <w:bookmarkStart w:id="2" w:name="_Hlk508302453"/>
      <w:r>
        <w:t>cis-4-methyl-2-pentene</w:t>
      </w:r>
    </w:p>
    <w:bookmarkEnd w:id="2"/>
    <w:p w14:paraId="38247E34" w14:textId="77777777" w:rsidR="009C5C1B" w:rsidRDefault="009C5C1B" w:rsidP="0097503C">
      <w:r>
        <w:t>cis-hepta-1,4-diene</w:t>
      </w:r>
    </w:p>
    <w:p w14:paraId="6B0A74D8" w14:textId="77777777" w:rsidR="009C5C1B" w:rsidRDefault="009C5C1B" w:rsidP="00985553">
      <w:r w:rsidRPr="00A05130">
        <w:t>dimethyl ether</w:t>
      </w:r>
    </w:p>
    <w:p w14:paraId="0B316826" w14:textId="77777777" w:rsidR="009C5C1B" w:rsidRDefault="009C5C1B" w:rsidP="00F73C5F">
      <w:r>
        <w:t>ethanol</w:t>
      </w:r>
    </w:p>
    <w:p w14:paraId="01754004" w14:textId="77777777" w:rsidR="009C5C1B" w:rsidRDefault="009C5C1B" w:rsidP="00F73C5F">
      <w:proofErr w:type="spellStart"/>
      <w:r>
        <w:t>Isobutanamide</w:t>
      </w:r>
      <w:proofErr w:type="spellEnd"/>
    </w:p>
    <w:p w14:paraId="0A259480" w14:textId="77777777" w:rsidR="009C5C1B" w:rsidRDefault="009C5C1B" w:rsidP="00F73C5F">
      <w:proofErr w:type="spellStart"/>
      <w:r>
        <w:t>isobutanoic</w:t>
      </w:r>
      <w:proofErr w:type="spellEnd"/>
      <w:r>
        <w:t xml:space="preserve"> anhydride</w:t>
      </w:r>
    </w:p>
    <w:p w14:paraId="5EBEAB12" w14:textId="77777777" w:rsidR="009C5C1B" w:rsidRDefault="009C5C1B" w:rsidP="00F73C5F">
      <w:r>
        <w:t>isobutyl propyl ether</w:t>
      </w:r>
    </w:p>
    <w:p w14:paraId="53B5BC33" w14:textId="77777777" w:rsidR="009C5C1B" w:rsidRDefault="009C5C1B" w:rsidP="00EB7B59">
      <w:proofErr w:type="spellStart"/>
      <w:r>
        <w:t>isomethanoic</w:t>
      </w:r>
      <w:proofErr w:type="spellEnd"/>
      <w:r>
        <w:t xml:space="preserve"> anhydride</w:t>
      </w:r>
    </w:p>
    <w:p w14:paraId="7E01CCD6" w14:textId="77777777" w:rsidR="009C5C1B" w:rsidRDefault="009C5C1B" w:rsidP="00D33160">
      <w:proofErr w:type="spellStart"/>
      <w:r w:rsidRPr="00B518E0">
        <w:t>isopentanoic</w:t>
      </w:r>
      <w:proofErr w:type="spellEnd"/>
      <w:r w:rsidRPr="00B518E0">
        <w:t xml:space="preserve"> acid</w:t>
      </w:r>
    </w:p>
    <w:p w14:paraId="261C258E" w14:textId="77777777" w:rsidR="009C5C1B" w:rsidRDefault="009C5C1B" w:rsidP="002E2E5D">
      <w:proofErr w:type="spellStart"/>
      <w:r>
        <w:lastRenderedPageBreak/>
        <w:t>isopentanol</w:t>
      </w:r>
      <w:proofErr w:type="spellEnd"/>
    </w:p>
    <w:p w14:paraId="20D97D26" w14:textId="77777777" w:rsidR="009C5C1B" w:rsidRDefault="009C5C1B" w:rsidP="00055740">
      <w:proofErr w:type="spellStart"/>
      <w:r>
        <w:t>isopentyl</w:t>
      </w:r>
      <w:proofErr w:type="spellEnd"/>
      <w:r>
        <w:t xml:space="preserve"> </w:t>
      </w:r>
      <w:proofErr w:type="spellStart"/>
      <w:r>
        <w:t>buyl</w:t>
      </w:r>
      <w:proofErr w:type="spellEnd"/>
      <w:r>
        <w:t xml:space="preserve"> ether</w:t>
      </w:r>
    </w:p>
    <w:p w14:paraId="52A2D5FF" w14:textId="77777777" w:rsidR="009C5C1B" w:rsidRDefault="009C5C1B" w:rsidP="002E2E5D">
      <w:proofErr w:type="spellStart"/>
      <w:r>
        <w:t>isopropanamide</w:t>
      </w:r>
      <w:proofErr w:type="spellEnd"/>
    </w:p>
    <w:p w14:paraId="4BF88482" w14:textId="77777777" w:rsidR="009C5C1B" w:rsidRDefault="009C5C1B" w:rsidP="00985553">
      <w:proofErr w:type="spellStart"/>
      <w:r>
        <w:t>Isopropane</w:t>
      </w:r>
      <w:proofErr w:type="spellEnd"/>
    </w:p>
    <w:p w14:paraId="18004625" w14:textId="77777777" w:rsidR="009C5C1B" w:rsidRDefault="009C5C1B" w:rsidP="00F73C5F">
      <w:r>
        <w:t>isopropanol</w:t>
      </w:r>
    </w:p>
    <w:p w14:paraId="5D8FC7E4" w14:textId="77777777" w:rsidR="009C5C1B" w:rsidRDefault="009C5C1B" w:rsidP="00985553">
      <w:r>
        <w:t>Isopropanol</w:t>
      </w:r>
    </w:p>
    <w:p w14:paraId="6FF4567C" w14:textId="77777777" w:rsidR="009C5C1B" w:rsidRDefault="009C5C1B" w:rsidP="00985553">
      <w:proofErr w:type="spellStart"/>
      <w:r>
        <w:t>Isopropene</w:t>
      </w:r>
      <w:proofErr w:type="spellEnd"/>
    </w:p>
    <w:p w14:paraId="0BA6B907" w14:textId="77777777" w:rsidR="009C5C1B" w:rsidRDefault="009C5C1B" w:rsidP="00F73C5F">
      <w:r>
        <w:t>m-</w:t>
      </w:r>
      <w:proofErr w:type="spellStart"/>
      <w:r>
        <w:t>bromobenzaldehyde</w:t>
      </w:r>
      <w:proofErr w:type="spellEnd"/>
    </w:p>
    <w:p w14:paraId="1614FD44" w14:textId="77777777" w:rsidR="009C5C1B" w:rsidRDefault="009C5C1B" w:rsidP="004021C2">
      <w:r>
        <w:t>m-</w:t>
      </w:r>
      <w:proofErr w:type="spellStart"/>
      <w:r>
        <w:t>bromonitrobenzene</w:t>
      </w:r>
      <w:proofErr w:type="spellEnd"/>
    </w:p>
    <w:p w14:paraId="3E44C443" w14:textId="77777777" w:rsidR="009C5C1B" w:rsidRDefault="009C5C1B" w:rsidP="00985553">
      <w:r w:rsidRPr="001A3269">
        <w:t>m-dinitrobenzene</w:t>
      </w:r>
    </w:p>
    <w:p w14:paraId="6F2A1EC5" w14:textId="77777777" w:rsidR="009C5C1B" w:rsidRPr="00801377" w:rsidRDefault="009C5C1B" w:rsidP="00801377">
      <w:r w:rsidRPr="00801377">
        <w:t>m-dinitrobenzene</w:t>
      </w:r>
    </w:p>
    <w:p w14:paraId="3DEB6301" w14:textId="77777777" w:rsidR="009C5C1B" w:rsidRDefault="009C5C1B" w:rsidP="001A3269">
      <w:r>
        <w:t>m-</w:t>
      </w:r>
      <w:proofErr w:type="spellStart"/>
      <w:r>
        <w:t>dipropylbenzene</w:t>
      </w:r>
      <w:proofErr w:type="spellEnd"/>
      <w:r>
        <w:t xml:space="preserve"> </w:t>
      </w:r>
    </w:p>
    <w:p w14:paraId="0A41E586" w14:textId="77777777" w:rsidR="009C5C1B" w:rsidRDefault="009C5C1B" w:rsidP="00676AC7">
      <w:r>
        <w:t>methanol</w:t>
      </w:r>
    </w:p>
    <w:p w14:paraId="1D0EF616" w14:textId="77777777" w:rsidR="009C5C1B" w:rsidRDefault="009C5C1B" w:rsidP="00985553">
      <w:r w:rsidRPr="00A05130">
        <w:t>methoxymethane</w:t>
      </w:r>
    </w:p>
    <w:p w14:paraId="62036A81" w14:textId="77777777" w:rsidR="009C5C1B" w:rsidRDefault="009C5C1B" w:rsidP="00F73C5F">
      <w:r>
        <w:t>methyl 5-hydroxy-3,3-dimethylpentanoate</w:t>
      </w:r>
    </w:p>
    <w:p w14:paraId="3819BFC4" w14:textId="77777777" w:rsidR="009C5C1B" w:rsidRDefault="009C5C1B" w:rsidP="00F73C5F">
      <w:r>
        <w:t xml:space="preserve">methyl </w:t>
      </w:r>
      <w:proofErr w:type="spellStart"/>
      <w:r>
        <w:t>cyclopentanecarboxylate</w:t>
      </w:r>
      <w:proofErr w:type="spellEnd"/>
    </w:p>
    <w:p w14:paraId="4EDE8111" w14:textId="77777777" w:rsidR="009C5C1B" w:rsidRDefault="009C5C1B" w:rsidP="001A3269">
      <w:r>
        <w:t>m-</w:t>
      </w:r>
      <w:proofErr w:type="spellStart"/>
      <w:r>
        <w:t>isopropylpropylbenzene</w:t>
      </w:r>
      <w:proofErr w:type="spellEnd"/>
      <w:r>
        <w:t xml:space="preserve"> </w:t>
      </w:r>
    </w:p>
    <w:p w14:paraId="490A523A" w14:textId="77777777" w:rsidR="009C5C1B" w:rsidRDefault="009C5C1B" w:rsidP="00F73C5F">
      <w:r>
        <w:t>N-</w:t>
      </w:r>
      <w:proofErr w:type="spellStart"/>
      <w:r>
        <w:t>propylpropanamide</w:t>
      </w:r>
      <w:proofErr w:type="spellEnd"/>
    </w:p>
    <w:p w14:paraId="2C0147E0" w14:textId="77777777" w:rsidR="009C5C1B" w:rsidRDefault="009C5C1B" w:rsidP="00ED6B32">
      <w:r>
        <w:t>o-</w:t>
      </w:r>
      <w:proofErr w:type="spellStart"/>
      <w:r>
        <w:t>bromobenzaldehyde</w:t>
      </w:r>
      <w:proofErr w:type="spellEnd"/>
    </w:p>
    <w:p w14:paraId="482F16D2" w14:textId="77777777" w:rsidR="009C5C1B" w:rsidRDefault="009C5C1B" w:rsidP="00F73C5F">
      <w:r>
        <w:t>o-</w:t>
      </w:r>
      <w:proofErr w:type="spellStart"/>
      <w:r>
        <w:t>bromonitrobenzene</w:t>
      </w:r>
      <w:proofErr w:type="spellEnd"/>
    </w:p>
    <w:p w14:paraId="518B43D7" w14:textId="77777777" w:rsidR="009C5C1B" w:rsidRDefault="009C5C1B" w:rsidP="00985553">
      <w:r>
        <w:t>o</w:t>
      </w:r>
      <w:r w:rsidRPr="001A3269">
        <w:t>-dinitrobenzene</w:t>
      </w:r>
    </w:p>
    <w:p w14:paraId="66B668DE" w14:textId="77777777" w:rsidR="009C5C1B" w:rsidRDefault="009C5C1B" w:rsidP="001A3269">
      <w:r>
        <w:t>o-</w:t>
      </w:r>
      <w:proofErr w:type="spellStart"/>
      <w:r>
        <w:t>dipropylbenzene</w:t>
      </w:r>
      <w:proofErr w:type="spellEnd"/>
      <w:r>
        <w:t xml:space="preserve"> </w:t>
      </w:r>
    </w:p>
    <w:p w14:paraId="7EE1FDB6" w14:textId="77777777" w:rsidR="009C5C1B" w:rsidRDefault="009C5C1B" w:rsidP="00F73C5F">
      <w:r>
        <w:t>o-</w:t>
      </w:r>
      <w:proofErr w:type="spellStart"/>
      <w:r>
        <w:t>isopropylpropylbenzene</w:t>
      </w:r>
      <w:proofErr w:type="spellEnd"/>
    </w:p>
    <w:p w14:paraId="3ECF32FE" w14:textId="77777777" w:rsidR="009C5C1B" w:rsidRDefault="009C5C1B" w:rsidP="00ED6B32">
      <w:r>
        <w:t>p-bromobenzaldehyde</w:t>
      </w:r>
    </w:p>
    <w:p w14:paraId="2DE40820" w14:textId="77777777" w:rsidR="009C5C1B" w:rsidRDefault="009C5C1B" w:rsidP="00F73C5F">
      <w:r>
        <w:t>p-</w:t>
      </w:r>
      <w:proofErr w:type="spellStart"/>
      <w:r>
        <w:t>bromonitrobenzene</w:t>
      </w:r>
      <w:proofErr w:type="spellEnd"/>
      <w:r>
        <w:t xml:space="preserve"> </w:t>
      </w:r>
    </w:p>
    <w:p w14:paraId="201882E7" w14:textId="77777777" w:rsidR="009C5C1B" w:rsidRDefault="009C5C1B" w:rsidP="00985553">
      <w:r>
        <w:t>p</w:t>
      </w:r>
      <w:r w:rsidRPr="001A3269">
        <w:t>-dinitrobenzene</w:t>
      </w:r>
    </w:p>
    <w:p w14:paraId="67629223" w14:textId="77777777" w:rsidR="009C5C1B" w:rsidRDefault="009C5C1B" w:rsidP="001A3269">
      <w:r>
        <w:t>p-</w:t>
      </w:r>
      <w:proofErr w:type="spellStart"/>
      <w:r>
        <w:t>dipropylbenzene</w:t>
      </w:r>
      <w:proofErr w:type="spellEnd"/>
      <w:r>
        <w:t xml:space="preserve"> </w:t>
      </w:r>
    </w:p>
    <w:p w14:paraId="4B8D27B9" w14:textId="77777777" w:rsidR="009C5C1B" w:rsidRDefault="009C5C1B" w:rsidP="00F73C5F">
      <w:r>
        <w:t>p-</w:t>
      </w:r>
      <w:proofErr w:type="spellStart"/>
      <w:r>
        <w:t>isopropylpropylbenzene</w:t>
      </w:r>
      <w:proofErr w:type="spellEnd"/>
      <w:r>
        <w:t xml:space="preserve"> </w:t>
      </w:r>
    </w:p>
    <w:p w14:paraId="0139CA57" w14:textId="77777777" w:rsidR="009C5C1B" w:rsidRDefault="009C5C1B" w:rsidP="00F73C5F">
      <w:r>
        <w:t xml:space="preserve">propyl </w:t>
      </w:r>
      <w:proofErr w:type="spellStart"/>
      <w:r>
        <w:t>pentanoate</w:t>
      </w:r>
      <w:proofErr w:type="spellEnd"/>
    </w:p>
    <w:p w14:paraId="21140ED3" w14:textId="77777777" w:rsidR="009C5C1B" w:rsidRDefault="009C5C1B" w:rsidP="00D33160">
      <w:r>
        <w:t>R -3,3,4-trimethylhexyne</w:t>
      </w:r>
    </w:p>
    <w:p w14:paraId="1989765E" w14:textId="77777777" w:rsidR="009C5C1B" w:rsidRDefault="009C5C1B" w:rsidP="0097503C">
      <w:r>
        <w:t>R -3-ethyl-3-methylhexyne</w:t>
      </w:r>
    </w:p>
    <w:p w14:paraId="498EBE97" w14:textId="77777777" w:rsidR="009C5C1B" w:rsidRDefault="009C5C1B" w:rsidP="0097503C">
      <w:r>
        <w:t>R -3-ethyl-3-methylhexyne</w:t>
      </w:r>
    </w:p>
    <w:p w14:paraId="04327F2A" w14:textId="77777777" w:rsidR="009C5C1B" w:rsidRDefault="009C5C1B" w:rsidP="00F73C5F">
      <w:r>
        <w:t>R -3-ethyl-3-methylhexyne</w:t>
      </w:r>
    </w:p>
    <w:p w14:paraId="20451107" w14:textId="77777777" w:rsidR="009C5C1B" w:rsidRDefault="009C5C1B" w:rsidP="00F73C5F">
      <w:r>
        <w:t>R -4-methylhexyne</w:t>
      </w:r>
    </w:p>
    <w:p w14:paraId="14AAF7D0" w14:textId="77777777" w:rsidR="009C5C1B" w:rsidRDefault="009C5C1B" w:rsidP="00F73C5F">
      <w:r>
        <w:t>R-2,2,3-tribromobutane</w:t>
      </w:r>
    </w:p>
    <w:p w14:paraId="7DF197DD" w14:textId="77777777" w:rsidR="009C5C1B" w:rsidRDefault="009C5C1B" w:rsidP="0097503C">
      <w:r>
        <w:t>R-3-bromobutene</w:t>
      </w:r>
    </w:p>
    <w:p w14:paraId="385BE70E" w14:textId="77777777" w:rsidR="009C5C1B" w:rsidRDefault="009C5C1B" w:rsidP="00F73C5F">
      <w:r>
        <w:t>S -3,3,4-trimethylhexyne</w:t>
      </w:r>
    </w:p>
    <w:p w14:paraId="38BBE1F9" w14:textId="77777777" w:rsidR="009C5C1B" w:rsidRDefault="009C5C1B" w:rsidP="00F73C5F">
      <w:r>
        <w:t>S -3-ethyl-3-methylhexyne</w:t>
      </w:r>
    </w:p>
    <w:p w14:paraId="1AD8D7CA" w14:textId="77777777" w:rsidR="009C5C1B" w:rsidRDefault="009C5C1B" w:rsidP="0097503C">
      <w:r>
        <w:t>S -4-methylhexyne</w:t>
      </w:r>
    </w:p>
    <w:p w14:paraId="0BDB1B0E" w14:textId="77777777" w:rsidR="009C5C1B" w:rsidRDefault="009C5C1B" w:rsidP="0097503C">
      <w:r>
        <w:t>S-2,2,3-tribromobutane</w:t>
      </w:r>
    </w:p>
    <w:p w14:paraId="6FA9A42D" w14:textId="77777777" w:rsidR="009C5C1B" w:rsidRDefault="009C5C1B" w:rsidP="00F73C5F">
      <w:r>
        <w:t>S-3-bromobutene</w:t>
      </w:r>
    </w:p>
    <w:p w14:paraId="5A0C461C" w14:textId="77777777" w:rsidR="009C5C1B" w:rsidRDefault="009C5C1B" w:rsidP="00F73C5F">
      <w:r>
        <w:t>sec-</w:t>
      </w:r>
      <w:proofErr w:type="spellStart"/>
      <w:r>
        <w:t>butylbenzene</w:t>
      </w:r>
      <w:proofErr w:type="spellEnd"/>
    </w:p>
    <w:p w14:paraId="23EA9271" w14:textId="77777777" w:rsidR="009C5C1B" w:rsidRDefault="009C5C1B" w:rsidP="00985553">
      <w:r>
        <w:t>trans-1,4-heptadiene</w:t>
      </w:r>
    </w:p>
    <w:p w14:paraId="7900AC99" w14:textId="77777777" w:rsidR="009C5C1B" w:rsidRDefault="009C5C1B" w:rsidP="00F74DB8">
      <w:r>
        <w:t>trans-1-pentene</w:t>
      </w:r>
    </w:p>
    <w:p w14:paraId="29EA6896" w14:textId="77777777" w:rsidR="009C5C1B" w:rsidRDefault="009C5C1B" w:rsidP="00E44629">
      <w:r>
        <w:t>trans-2-pentene</w:t>
      </w:r>
    </w:p>
    <w:p w14:paraId="20BB17D6" w14:textId="77777777" w:rsidR="009C5C1B" w:rsidRDefault="009C5C1B" w:rsidP="0097503C">
      <w:r>
        <w:t>trans-4-methyl-2-pentene</w:t>
      </w:r>
    </w:p>
    <w:p w14:paraId="448E424F" w14:textId="77777777" w:rsidR="009C5C1B" w:rsidRDefault="009C5C1B" w:rsidP="00985553">
      <w:r>
        <w:t>trans-hepta-1,4-diene</w:t>
      </w:r>
    </w:p>
    <w:p w14:paraId="2092BB2D" w14:textId="77777777" w:rsidR="009C5C1B" w:rsidRDefault="009C5C1B" w:rsidP="00985553">
      <w:r w:rsidRPr="00985553">
        <w:lastRenderedPageBreak/>
        <w:t>z-2-chloro-2-butene</w:t>
      </w:r>
    </w:p>
    <w:p w14:paraId="38236518" w14:textId="77777777" w:rsidR="009C5C1B" w:rsidRDefault="009C5C1B" w:rsidP="00985553">
      <w:r w:rsidRPr="00985553">
        <w:t>z-2-chlorobuta-2-ene</w:t>
      </w:r>
      <w:r>
        <w:t xml:space="preserve"> </w:t>
      </w:r>
      <w:bookmarkEnd w:id="0"/>
    </w:p>
    <w:sectPr w:rsidR="009C5C1B" w:rsidSect="00F1163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C5F"/>
    <w:rsid w:val="00055740"/>
    <w:rsid w:val="001260C6"/>
    <w:rsid w:val="001A3269"/>
    <w:rsid w:val="001A7960"/>
    <w:rsid w:val="002C59B0"/>
    <w:rsid w:val="002E2E5D"/>
    <w:rsid w:val="00301FFF"/>
    <w:rsid w:val="004021C2"/>
    <w:rsid w:val="004345AB"/>
    <w:rsid w:val="00484612"/>
    <w:rsid w:val="00541C61"/>
    <w:rsid w:val="00573BB3"/>
    <w:rsid w:val="005D023E"/>
    <w:rsid w:val="0065140B"/>
    <w:rsid w:val="00676AC7"/>
    <w:rsid w:val="007A2232"/>
    <w:rsid w:val="00801377"/>
    <w:rsid w:val="00854BEB"/>
    <w:rsid w:val="00873F77"/>
    <w:rsid w:val="00884767"/>
    <w:rsid w:val="0097503C"/>
    <w:rsid w:val="00985553"/>
    <w:rsid w:val="009C5C1B"/>
    <w:rsid w:val="009F49DA"/>
    <w:rsid w:val="00A05130"/>
    <w:rsid w:val="00A82787"/>
    <w:rsid w:val="00AC117F"/>
    <w:rsid w:val="00B35ED4"/>
    <w:rsid w:val="00B518E0"/>
    <w:rsid w:val="00BF3D8B"/>
    <w:rsid w:val="00C93E35"/>
    <w:rsid w:val="00CE2C62"/>
    <w:rsid w:val="00D33160"/>
    <w:rsid w:val="00D623AB"/>
    <w:rsid w:val="00E44629"/>
    <w:rsid w:val="00E574B9"/>
    <w:rsid w:val="00E82BFB"/>
    <w:rsid w:val="00E94686"/>
    <w:rsid w:val="00EA3DB7"/>
    <w:rsid w:val="00EB7B59"/>
    <w:rsid w:val="00ED6B32"/>
    <w:rsid w:val="00F1163E"/>
    <w:rsid w:val="00F26D3D"/>
    <w:rsid w:val="00F73C5F"/>
    <w:rsid w:val="00F74DB8"/>
    <w:rsid w:val="00FD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17A9"/>
  <w14:defaultImageDpi w14:val="32767"/>
  <w15:docId w15:val="{613B237F-CF87-4E5E-986A-E7D877D6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1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7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90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0888">
                                          <w:marLeft w:val="240"/>
                                          <w:marRight w:val="24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74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2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5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588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736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448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580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4006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080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99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242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79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ella\AppData\Local\Chemistry%20Add-in%20for%20Word\Chemistry%20Gallery\Chem4Word201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AAEAAAD/////AQAAAAAAAAAMAgAAAEVDaGVtNFdvcmQuQ29yZSwgVmVyc2lvbj0yLjAuMS4wLCBDdWx0dXJlPW5ldXRyYWwsIFB1YmxpY0tleVRva2VuPW51bGwHAQAAAAABAAAAAAAAAAQgQ2hlbTRXb3JkLkNvcmUuQ29udHJvbFByb3BlcnRpZXMCAAAACw==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559EF-86CB-47B6-BA11-C5FDF4CD072D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042E536-EE89-489C-8846-A8D5DC080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Chem4Word2010</Template>
  <TotalTime>2</TotalTime>
  <Pages>5</Pages>
  <Words>828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ביבי משה</dc:creator>
  <cp:lastModifiedBy>user</cp:lastModifiedBy>
  <cp:revision>3</cp:revision>
  <dcterms:created xsi:type="dcterms:W3CDTF">2021-03-19T22:14:00Z</dcterms:created>
  <dcterms:modified xsi:type="dcterms:W3CDTF">2021-03-19T22:17:00Z</dcterms:modified>
</cp:coreProperties>
</file>